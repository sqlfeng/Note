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4A413C">
      <w:pPr>
        <w:spacing w:after="600"/>
        <w:jc w:val="center"/>
        <w:rPr>
          <w:sz w:val="52"/>
          <w:szCs w:val="52"/>
          <w:u w:val="single"/>
        </w:rPr>
      </w:pPr>
      <w:r w:rsidRPr="004A413C">
        <w:rPr>
          <w:rFonts w:hint="eastAsia"/>
          <w:sz w:val="52"/>
          <w:szCs w:val="52"/>
          <w:u w:val="single"/>
        </w:rPr>
        <w:t>巨圣电子（昆山）有限公司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8A1B17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7A3978">
              <w:fldChar w:fldCharType="begin"/>
            </w:r>
            <w:r w:rsidR="007A3978">
              <w:instrText xml:space="preserve"> PAGEREF _Toc28714 </w:instrText>
            </w:r>
            <w:r w:rsidR="007A3978">
              <w:fldChar w:fldCharType="separate"/>
            </w:r>
            <w:r>
              <w:t>3</w:t>
            </w:r>
            <w:r w:rsidR="007A3978">
              <w:fldChar w:fldCharType="end"/>
            </w:r>
          </w:hyperlink>
        </w:p>
        <w:p w:rsidR="00087606" w:rsidRDefault="007A3978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7A3978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7A3978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7A3978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7A3978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7A3978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7A3978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5330A3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5330A3">
            <w:pPr>
              <w:rPr>
                <w:b/>
                <w:sz w:val="24"/>
              </w:rPr>
            </w:pPr>
            <w:bookmarkStart w:id="6" w:name="_GoBack"/>
            <w:r>
              <w:rPr>
                <w:noProof/>
              </w:rPr>
              <w:drawing>
                <wp:inline distT="0" distB="0" distL="0" distR="0" wp14:anchorId="00F29CA5" wp14:editId="22A9C58B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  <w:bookmarkEnd w:id="6"/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5330A3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5330A3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360A4A" wp14:editId="36434DC4">
                  <wp:extent cx="5274310" cy="1934210"/>
                  <wp:effectExtent l="0" t="0" r="2540" b="889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5330A3">
        <w:trPr>
          <w:trHeight w:val="3402"/>
        </w:trPr>
        <w:tc>
          <w:tcPr>
            <w:tcW w:w="8522" w:type="dxa"/>
          </w:tcPr>
          <w:p w:rsidR="00087606" w:rsidRDefault="005330A3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5DCF0B" wp14:editId="3960866D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316421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4870" w:type="dxa"/>
          </w:tcPr>
          <w:p w:rsidR="00087606" w:rsidRDefault="00316421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16421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有一个超时运行的程序，请注意检查！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316421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5D9205E" wp14:editId="01B20A3D">
                  <wp:extent cx="5274310" cy="189484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 w:rsidTr="00316421">
        <w:trPr>
          <w:trHeight w:val="2236"/>
        </w:trPr>
        <w:tc>
          <w:tcPr>
            <w:tcW w:w="8522" w:type="dxa"/>
            <w:gridSpan w:val="4"/>
          </w:tcPr>
          <w:p w:rsidR="00087606" w:rsidRDefault="00316421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4E336" wp14:editId="2E23D11F">
                  <wp:extent cx="5251009" cy="1281546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83" cy="128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316421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AC6326" wp14:editId="3E1B5B09">
                  <wp:extent cx="5274310" cy="219964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7C5C0F" w:rsidRDefault="00CF743E" w:rsidP="007C5C0F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4" w:name="_Toc353799811"/>
      <w:bookmarkStart w:id="15" w:name="_Toc353873525"/>
      <w:bookmarkStart w:id="16" w:name="_Toc8962"/>
    </w:p>
    <w:p w:rsidR="00087606" w:rsidRDefault="007A3978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978" w:rsidRDefault="007A3978">
      <w:r>
        <w:separator/>
      </w:r>
    </w:p>
  </w:endnote>
  <w:endnote w:type="continuationSeparator" w:id="0">
    <w:p w:rsidR="007A3978" w:rsidRDefault="007A3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7C5C0F" w:rsidRPr="007C5C0F">
            <w:rPr>
              <w:rFonts w:asciiTheme="majorHAnsi" w:hAnsiTheme="majorHAnsi"/>
              <w:b/>
              <w:noProof/>
              <w:lang w:val="zh-CN"/>
            </w:rPr>
            <w:t>6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978" w:rsidRDefault="007A3978">
      <w:r>
        <w:separator/>
      </w:r>
    </w:p>
  </w:footnote>
  <w:footnote w:type="continuationSeparator" w:id="0">
    <w:p w:rsidR="007A3978" w:rsidRDefault="007A39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1F48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6421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A413C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330A3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978"/>
    <w:rsid w:val="007A3C53"/>
    <w:rsid w:val="007A4B55"/>
    <w:rsid w:val="007A6564"/>
    <w:rsid w:val="007B5EBF"/>
    <w:rsid w:val="007B6776"/>
    <w:rsid w:val="007C0A97"/>
    <w:rsid w:val="007C38FA"/>
    <w:rsid w:val="007C3F63"/>
    <w:rsid w:val="007C5C0F"/>
    <w:rsid w:val="007D0BC9"/>
    <w:rsid w:val="007D4C44"/>
    <w:rsid w:val="007D5AB6"/>
    <w:rsid w:val="007E2996"/>
    <w:rsid w:val="007F121E"/>
    <w:rsid w:val="007F66B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1B17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3E7C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4AB6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Sheet1!$N$3:$N$8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Sheet1!$P$3:$P$8</c:f>
              <c:numCache>
                <c:formatCode>0.00%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41980800"/>
        <c:axId val="2141986240"/>
      </c:lineChart>
      <c:catAx>
        <c:axId val="2141980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663761966463054"/>
              <c:y val="0.8105663234403391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86240"/>
        <c:crosses val="autoZero"/>
        <c:auto val="1"/>
        <c:lblAlgn val="ctr"/>
        <c:lblOffset val="100"/>
        <c:tickMarkSkip val="1"/>
        <c:noMultiLvlLbl val="0"/>
      </c:catAx>
      <c:valAx>
        <c:axId val="2141986240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8080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Sheet1!$N$15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"/>
          <c:order val="1"/>
          <c:tx>
            <c:strRef>
              <c:f>Sheet1!$N$16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Sheet1!$N$17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Sheet1!$N$18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Sheet1!$N$19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2141985696"/>
        <c:axId val="2141990048"/>
      </c:barChart>
      <c:catAx>
        <c:axId val="2141985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90048"/>
        <c:crosses val="autoZero"/>
        <c:auto val="1"/>
        <c:lblAlgn val="ctr"/>
        <c:lblOffset val="100"/>
        <c:tickMarkSkip val="1"/>
        <c:noMultiLvlLbl val="0"/>
      </c:catAx>
      <c:valAx>
        <c:axId val="214199004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8569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7123556782593592"/>
          <c:y val="0.23286652583061263"/>
          <c:w val="0.12637922048652683"/>
          <c:h val="0.6168066064912617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9"/>
          <c:order val="0"/>
          <c:tx>
            <c:strRef>
              <c:f>Sheet1!$L$29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"/>
          <c:tx>
            <c:strRef>
              <c:f>Sheet1!$L$30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1"/>
          <c:order val="2"/>
          <c:tx>
            <c:strRef>
              <c:f>Sheet1!$L$31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2141984064"/>
        <c:axId val="2141989504"/>
      </c:barChart>
      <c:catAx>
        <c:axId val="2141984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89504"/>
        <c:crosses val="autoZero"/>
        <c:auto val="1"/>
        <c:lblAlgn val="ctr"/>
        <c:lblOffset val="100"/>
        <c:tickMarkSkip val="1"/>
        <c:noMultiLvlLbl val="0"/>
      </c:catAx>
      <c:valAx>
        <c:axId val="214198950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419840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420986045809016"/>
          <c:y val="0.31101421284603581"/>
          <c:w val="0.2014016503332767"/>
          <c:h val="0.4433803793393749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924CA3-A58C-4F23-B06C-BF98F62FE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26</TotalTime>
  <Pages>10</Pages>
  <Words>436</Words>
  <Characters>2487</Characters>
  <Application>Microsoft Office Word</Application>
  <DocSecurity>0</DocSecurity>
  <Lines>20</Lines>
  <Paragraphs>5</Paragraphs>
  <ScaleCrop>false</ScaleCrop>
  <Company>Sky123.Org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104</cp:revision>
  <cp:lastPrinted>2015-12-25T02:28:00Z</cp:lastPrinted>
  <dcterms:created xsi:type="dcterms:W3CDTF">2015-05-27T07:59:00Z</dcterms:created>
  <dcterms:modified xsi:type="dcterms:W3CDTF">2017-10-18T08:00:00Z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