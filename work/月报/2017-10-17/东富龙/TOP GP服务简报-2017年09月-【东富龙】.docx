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6077BE">
      <w:pPr>
        <w:spacing w:after="600"/>
        <w:jc w:val="center"/>
        <w:rPr>
          <w:sz w:val="52"/>
          <w:szCs w:val="52"/>
          <w:u w:val="single"/>
        </w:rPr>
      </w:pPr>
      <w:r w:rsidRPr="006077BE">
        <w:rPr>
          <w:rFonts w:hint="eastAsia"/>
          <w:sz w:val="52"/>
          <w:szCs w:val="52"/>
          <w:u w:val="single"/>
        </w:rPr>
        <w:t>上海东富龙科技股份有限公司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E9614E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3C1740">
              <w:fldChar w:fldCharType="begin"/>
            </w:r>
            <w:r w:rsidR="003C1740">
              <w:instrText xml:space="preserve"> PAGEREF _Toc28714 </w:instrText>
            </w:r>
            <w:r w:rsidR="003C1740">
              <w:fldChar w:fldCharType="separate"/>
            </w:r>
            <w:r>
              <w:t>3</w:t>
            </w:r>
            <w:r w:rsidR="003C1740">
              <w:fldChar w:fldCharType="end"/>
            </w:r>
          </w:hyperlink>
        </w:p>
        <w:p w:rsidR="00087606" w:rsidRDefault="003C1740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3C1740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3C1740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3C1740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3C1740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3C1740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3C1740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DE5480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DE5480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1DB9B4" wp14:editId="032D06BA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DE5480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DE5480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FAE6DE" wp14:editId="69E76C24">
                  <wp:extent cx="5274310" cy="1934210"/>
                  <wp:effectExtent l="0" t="0" r="2540" b="889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DE5480">
        <w:trPr>
          <w:trHeight w:val="3402"/>
        </w:trPr>
        <w:tc>
          <w:tcPr>
            <w:tcW w:w="8522" w:type="dxa"/>
          </w:tcPr>
          <w:p w:rsidR="00087606" w:rsidRDefault="00DE5480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92445D" wp14:editId="4A4DA117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EA2B28" w:rsidP="00EA2B28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4261D27" wp14:editId="2D865F37">
                  <wp:extent cx="5274310" cy="1784985"/>
                  <wp:effectExtent l="0" t="0" r="254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Pr="00EA2B28" w:rsidRDefault="00EA2B28" w:rsidP="00EA2B28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"D:\\文档\\Tencent Files\\1438683848\\Image\\C2C\\QRW3UQTLI$1L7GR7T_P[6SU.png" \* MERGEFORMATINET </w:instrText>
            </w: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"D:\\文档\\Tencent Files\\1438683848\\Image\\C2C\\QRW3UQTLI$1L7GR7T_P[6SU.png" \* MERGEFORMATINET </w:instrText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>INCLUDEPICTURE  "D:\\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>文档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>\\Tencent Files\\1438683848\\Image\\C2C\\QRW3UQTLI$1L7GR7T_P[6SU.png" \* MERGEFORMATINET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956C36">
              <w:rPr>
                <w:rFonts w:ascii="宋体" w:hAnsi="宋体" w:cs="宋体"/>
                <w:kern w:val="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75.6pt;height:147pt">
                  <v:imagedata r:id="rId15" r:href="rId16"/>
                </v:shape>
              </w:pic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Pr="00EA2B28" w:rsidRDefault="00EA2B28" w:rsidP="00EA2B28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"D:\\文档\\Tencent Files\\1438683848\\Image\\C2C\\V@{(1SN6SN@SX4N5BTU@ZBB.png" \* MERGEFORMATINET </w:instrText>
            </w: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"D:\\文档\\Tencent Files\\1438683848\\Image\\C2C\\V@{(1SN6SN@SX4N5BTU@ZBB.png" \* MERGEFORMATINET </w:instrText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>INCLUDEPICTURE  "D:\\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>文档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>\\Tencent Files\\1438683848\\Image\\C2C\\V@{(1SN6SN@SX4N5BTU@ZBB.png" \* MERGEFORMATINET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</w:instrTex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 w:rsidR="00956C36"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_x0000_i1026" type="#_x0000_t75" alt="" style="width:390pt;height:170.4pt">
                  <v:imagedata r:id="rId17" r:href="rId18"/>
                </v:shape>
              </w:pict>
            </w:r>
            <w:r w:rsidR="003C1740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="00176FFE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 w:rsidRPr="00EA2B28"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956C36" w:rsidRDefault="00CF743E" w:rsidP="00956C36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3C1740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6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7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9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40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41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740" w:rsidRDefault="003C1740">
      <w:r>
        <w:separator/>
      </w:r>
    </w:p>
  </w:endnote>
  <w:endnote w:type="continuationSeparator" w:id="0">
    <w:p w:rsidR="003C1740" w:rsidRDefault="003C1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956C36" w:rsidRPr="00956C36">
            <w:rPr>
              <w:rFonts w:asciiTheme="majorHAnsi" w:hAnsiTheme="majorHAnsi"/>
              <w:b/>
              <w:noProof/>
              <w:lang w:val="zh-CN"/>
            </w:rPr>
            <w:t>6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740" w:rsidRDefault="003C1740">
      <w:r>
        <w:separator/>
      </w:r>
    </w:p>
  </w:footnote>
  <w:footnote w:type="continuationSeparator" w:id="0">
    <w:p w:rsidR="003C1740" w:rsidRDefault="003C17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76FFE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1740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077BE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56C36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16A2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47F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5480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9614E"/>
    <w:rsid w:val="00EA201D"/>
    <w:rsid w:val="00EA2B28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0FF62F4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file:///D:\&#25991;&#26723;\Tencent%20Files\1438683848\Image\C2C\V@%7b(1SN6SN@SX4N5BTU@ZBB.png" TargetMode="External"/><Relationship Id="rId26" Type="http://schemas.openxmlformats.org/officeDocument/2006/relationships/hyperlink" Target="http://baike.baidu.com/view/165400.htm" TargetMode="External"/><Relationship Id="rId39" Type="http://schemas.openxmlformats.org/officeDocument/2006/relationships/hyperlink" Target="mailto:liumina@digiwin.c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file:///D:\&#25991;&#26723;\Tencent%20Files\1438683848\Image\C2C\QRW3UQTLI$1L7GR7T_P%5b6SU.png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0.png"/><Relationship Id="rId41" Type="http://schemas.openxmlformats.org/officeDocument/2006/relationships/hyperlink" Target="http://eservice.digiwin.com.c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56260.ht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mailto:liudong@digiwin.biz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35022.ht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hyperlink" Target="http://baike.baidu.com/view/7581.ht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hyperlink" Target="http://baike.baidu.com/view/51830.ht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Sheet1!$J$3:$J$8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Sheet1!$N$3:$N$8</c:f>
              <c:numCache>
                <c:formatCode>0.00%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Sheet1!$J$3:$J$8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Sheet1!$P$3:$P$8</c:f>
              <c:numCache>
                <c:formatCode>0.00%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445370656"/>
        <c:axId val="-445370112"/>
      </c:lineChart>
      <c:catAx>
        <c:axId val="-4453706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0415606703008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5370112"/>
        <c:crosses val="autoZero"/>
        <c:auto val="1"/>
        <c:lblAlgn val="ctr"/>
        <c:lblOffset val="100"/>
        <c:tickMarkSkip val="1"/>
        <c:noMultiLvlLbl val="0"/>
      </c:catAx>
      <c:valAx>
        <c:axId val="-44537011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5370656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"/>
          <c:order val="1"/>
          <c:tx>
            <c:strRef>
              <c:f>Sheet1!$N$16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2"/>
          <c:order val="2"/>
          <c:tx>
            <c:strRef>
              <c:f>Sheet1!$N$17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Sheet1!$N$18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4"/>
          <c:order val="4"/>
          <c:tx>
            <c:strRef>
              <c:f>Sheet1!$N$19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Sheet1!$O$19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5"/>
          <c:order val="5"/>
          <c:tx>
            <c:strRef>
              <c:f>Sheet1!$N$20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Sheet1!$N$21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445378272"/>
        <c:axId val="-445375552"/>
      </c:barChart>
      <c:catAx>
        <c:axId val="-445378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5375552"/>
        <c:crosses val="autoZero"/>
        <c:auto val="1"/>
        <c:lblAlgn val="ctr"/>
        <c:lblOffset val="100"/>
        <c:tickMarkSkip val="1"/>
        <c:noMultiLvlLbl val="0"/>
      </c:catAx>
      <c:valAx>
        <c:axId val="-445375552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537827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930950938824935"/>
          <c:y val="5.7256923602038497E-2"/>
          <c:w val="0.12637922048652683"/>
          <c:h val="0.9094895333205300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9"/>
          <c:order val="0"/>
          <c:tx>
            <c:strRef>
              <c:f>Sheet1!$L$29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0"/>
          <c:order val="1"/>
          <c:tx>
            <c:strRef>
              <c:f>Sheet1!$L$30</c:f>
              <c:strCache>
                <c:ptCount val="1"/>
                <c:pt idx="0">
                  <c:v>问题解决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2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2"/>
          <c:order val="3"/>
          <c:tx>
            <c:strRef>
              <c:f>Sheet1!$L$32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3"/>
          <c:order val="4"/>
          <c:tx>
            <c:strRef>
              <c:f>Sheet1!$L$33</c:f>
              <c:strCache>
                <c:ptCount val="1"/>
                <c:pt idx="0">
                  <c:v>产品BUG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445373376"/>
        <c:axId val="-445380992"/>
      </c:barChart>
      <c:catAx>
        <c:axId val="-445373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5380992"/>
        <c:crosses val="autoZero"/>
        <c:auto val="1"/>
        <c:lblAlgn val="ctr"/>
        <c:lblOffset val="100"/>
        <c:tickMarkSkip val="1"/>
        <c:noMultiLvlLbl val="0"/>
      </c:catAx>
      <c:valAx>
        <c:axId val="-445380992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44537337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420986045809016"/>
          <c:y val="0.21667459020452634"/>
          <c:w val="0.2014016503332767"/>
          <c:h val="0.688663398207299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113600-C705-4E19-A3B4-89CEF52EE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26</TotalTime>
  <Pages>10</Pages>
  <Words>539</Words>
  <Characters>3075</Characters>
  <Application>Microsoft Office Word</Application>
  <DocSecurity>0</DocSecurity>
  <Lines>25</Lines>
  <Paragraphs>7</Paragraphs>
  <ScaleCrop>false</ScaleCrop>
  <Company>Sky123.Org</Company>
  <LinksUpToDate>false</LinksUpToDate>
  <CharactersWithSpaces>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104</cp:revision>
  <cp:lastPrinted>2015-12-25T02:28:00Z</cp:lastPrinted>
  <dcterms:created xsi:type="dcterms:W3CDTF">2015-05-27T07:59:00Z</dcterms:created>
  <dcterms:modified xsi:type="dcterms:W3CDTF">2017-10-18T07:59:00Z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