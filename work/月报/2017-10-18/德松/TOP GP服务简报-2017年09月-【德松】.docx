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F36374">
      <w:pPr>
        <w:spacing w:after="600"/>
        <w:jc w:val="center"/>
        <w:rPr>
          <w:sz w:val="52"/>
          <w:szCs w:val="52"/>
          <w:u w:val="single"/>
        </w:rPr>
      </w:pPr>
      <w:r w:rsidRPr="00F36374">
        <w:rPr>
          <w:rFonts w:hint="eastAsia"/>
          <w:sz w:val="52"/>
          <w:szCs w:val="52"/>
          <w:u w:val="single"/>
        </w:rPr>
        <w:t>无锡德松科技有限公司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DF1B62">
        <w:rPr>
          <w:b/>
          <w:sz w:val="28"/>
          <w:u w:val="single"/>
        </w:rPr>
        <w:t>8</w:t>
      </w:r>
      <w:bookmarkStart w:id="0" w:name="_GoBack"/>
      <w:bookmarkEnd w:id="0"/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1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2" w:name="目录"/>
          <w:bookmarkEnd w:id="2"/>
        </w:p>
        <w:bookmarkEnd w:id="1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fldSimple w:instr=" PAGEREF _Toc28714 ">
              <w:r>
                <w:t>3</w:t>
              </w:r>
            </w:fldSimple>
          </w:hyperlink>
        </w:p>
        <w:p w:rsidR="00087606" w:rsidRDefault="00E03023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fldSimple w:instr=" PAGEREF _Toc31943 ">
              <w:r w:rsidR="00CF743E">
                <w:t>4</w:t>
              </w:r>
            </w:fldSimple>
          </w:hyperlink>
        </w:p>
        <w:p w:rsidR="00087606" w:rsidRDefault="00E03023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fldSimple w:instr=" PAGEREF _Toc25288 ">
              <w:r w:rsidR="00CF743E">
                <w:t>5</w:t>
              </w:r>
            </w:fldSimple>
          </w:hyperlink>
        </w:p>
        <w:p w:rsidR="00087606" w:rsidRDefault="00E03023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fldSimple w:instr=" PAGEREF _Toc28651 ">
              <w:r w:rsidR="00CF743E">
                <w:t>6</w:t>
              </w:r>
            </w:fldSimple>
          </w:hyperlink>
        </w:p>
        <w:p w:rsidR="00087606" w:rsidRDefault="00E03023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fldSimple w:instr=" PAGEREF _Toc8962 ">
              <w:r w:rsidR="00CF743E">
                <w:t>7</w:t>
              </w:r>
            </w:fldSimple>
          </w:hyperlink>
        </w:p>
        <w:p w:rsidR="00087606" w:rsidRDefault="00E03023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fldSimple w:instr=" PAGEREF _Toc29292 ">
              <w:r w:rsidR="00CF743E">
                <w:t>10</w:t>
              </w:r>
            </w:fldSimple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E03023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4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3"/>
      <w:bookmarkEnd w:id="4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E03023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5" w:name="_Toc31943"/>
    <w:bookmarkStart w:id="6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5"/>
      <w:bookmarkEnd w:id="6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E83029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E83029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28A1F67" wp14:editId="6973CF0F">
                  <wp:extent cx="5267325" cy="1981200"/>
                  <wp:effectExtent l="0" t="0" r="9525" b="0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E83029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E83029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F33241" wp14:editId="6BE5D9DE">
                  <wp:extent cx="5274310" cy="2098675"/>
                  <wp:effectExtent l="0" t="0" r="2540" b="15875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E83029">
        <w:trPr>
          <w:trHeight w:val="3402"/>
        </w:trPr>
        <w:tc>
          <w:tcPr>
            <w:tcW w:w="8522" w:type="dxa"/>
          </w:tcPr>
          <w:p w:rsidR="00087606" w:rsidRDefault="00E83029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1A46D0" wp14:editId="46F4D03E">
                  <wp:extent cx="5274310" cy="2011045"/>
                  <wp:effectExtent l="0" t="0" r="2540" b="825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7" w:name="_Toc24356"/>
    <w:bookmarkStart w:id="8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7"/>
      <w:bookmarkEnd w:id="8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未发现超长运行的程序进程。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CF743E">
            <w:pPr>
              <w:rPr>
                <w:color w:val="FF0000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6850" cy="18478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磁盘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CF743E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162550" cy="14001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10" w:name="表空间使用状况"/>
            <w:bookmarkEnd w:id="10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TEMPTABS的最大可扩展空间较小，可能会影响程序运行效能，请注意！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CF743E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6850" cy="20288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108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1" w:name="_Toc6836"/>
    <w:bookmarkStart w:id="12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3" w:name="_Toc3318"/>
      <w:bookmarkEnd w:id="11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2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  <w:rPr>
          <w:b/>
          <w:sz w:val="18"/>
          <w:szCs w:val="18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</w:p>
    <w:p w:rsidR="00087606" w:rsidRDefault="00CF743E">
      <w:pPr>
        <w:widowControl/>
        <w:rPr>
          <w:rStyle w:val="a9"/>
          <w:b/>
          <w:bCs/>
          <w:kern w:val="44"/>
          <w:sz w:val="44"/>
          <w:szCs w:val="44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14" w:name="_Toc353799811"/>
      <w:bookmarkStart w:id="15" w:name="_Toc353873525"/>
      <w:bookmarkStart w:id="16" w:name="_Toc8962"/>
      <w:r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br w:type="page"/>
      </w:r>
    </w:p>
    <w:p w:rsidR="00087606" w:rsidRDefault="00E03023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4"/>
        <w:bookmarkEnd w:id="15"/>
      </w:hyperlink>
      <w:bookmarkEnd w:id="16"/>
    </w:p>
    <w:bookmarkEnd w:id="13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E00E0A" w:rsidRDefault="00E00E0A" w:rsidP="00E00E0A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濮芳莲</w:t>
      </w:r>
      <w:r>
        <w:rPr>
          <w:rFonts w:ascii="微软雅黑" w:eastAsia="微软雅黑" w:hAnsi="微软雅黑" w:cs="Times New Roman"/>
          <w:color w:val="auto"/>
        </w:rPr>
        <w:t xml:space="preserve"> 电话: 025-6803</w:t>
      </w:r>
      <w:r>
        <w:rPr>
          <w:rFonts w:ascii="微软雅黑" w:eastAsia="微软雅黑" w:hAnsi="微软雅黑" w:cs="Times New Roman" w:hint="eastAsia"/>
          <w:color w:val="auto"/>
        </w:rPr>
        <w:t>6149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Pr="00686841">
          <w:rPr>
            <w:rStyle w:val="a9"/>
            <w:rFonts w:ascii="微软雅黑" w:eastAsia="微软雅黑" w:hAnsi="微软雅黑" w:cs="Times New Roman" w:hint="eastAsia"/>
          </w:rPr>
          <w:t>pulf</w:t>
        </w:r>
        <w:r w:rsidRPr="00686841">
          <w:rPr>
            <w:rStyle w:val="a9"/>
            <w:rFonts w:ascii="微软雅黑" w:eastAsia="微软雅黑" w:hAnsi="微软雅黑" w:cs="Times New Roman"/>
          </w:rPr>
          <w:t>@digiwin.</w:t>
        </w:r>
        <w:r w:rsidRPr="00686841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3023" w:rsidRDefault="00E03023">
      <w:r>
        <w:separator/>
      </w:r>
    </w:p>
  </w:endnote>
  <w:endnote w:type="continuationSeparator" w:id="0">
    <w:p w:rsidR="00E03023" w:rsidRDefault="00E030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DF1B62" w:rsidRPr="00DF1B62">
            <w:rPr>
              <w:rFonts w:asciiTheme="majorHAnsi" w:hAnsiTheme="majorHAnsi"/>
              <w:b/>
              <w:noProof/>
              <w:lang w:val="zh-CN"/>
            </w:rPr>
            <w:t>4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3023" w:rsidRDefault="00E03023">
      <w:r>
        <w:separator/>
      </w:r>
    </w:p>
  </w:footnote>
  <w:footnote w:type="continuationSeparator" w:id="0">
    <w:p w:rsidR="00E03023" w:rsidRDefault="00E030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B7F83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86DB1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0F49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46F8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1B62"/>
    <w:rsid w:val="00DF44C5"/>
    <w:rsid w:val="00DF4A16"/>
    <w:rsid w:val="00DF5110"/>
    <w:rsid w:val="00DF5A3F"/>
    <w:rsid w:val="00DF7DDE"/>
    <w:rsid w:val="00E003BD"/>
    <w:rsid w:val="00E00E0A"/>
    <w:rsid w:val="00E01BE7"/>
    <w:rsid w:val="00E03023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029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36374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pulf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0.75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1</c:v>
                </c:pt>
                <c:pt idx="1">
                  <c:v>0</c:v>
                </c:pt>
                <c:pt idx="2">
                  <c:v>0.75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06281264"/>
        <c:axId val="-1406279632"/>
      </c:lineChart>
      <c:catAx>
        <c:axId val="-140628126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406279632"/>
        <c:crosses val="autoZero"/>
        <c:auto val="1"/>
        <c:lblAlgn val="ctr"/>
        <c:lblOffset val="100"/>
        <c:tickMarkSkip val="1"/>
        <c:noMultiLvlLbl val="0"/>
      </c:catAx>
      <c:valAx>
        <c:axId val="-1406279632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406281264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4"/>
          <c:order val="4"/>
          <c:tx>
            <c:strRef>
              <c:f>Sheet1!$M$19</c:f>
              <c:strCache>
                <c:ptCount val="1"/>
                <c:pt idx="0">
                  <c:v>料件库存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Sheet1!$N$19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5"/>
          <c:order val="5"/>
          <c:tx>
            <c:strRef>
              <c:f>Sheet1!$M$20</c:f>
              <c:strCache>
                <c:ptCount val="1"/>
                <c:pt idx="0">
                  <c:v>集成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Sheet1!$N$20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6"/>
          <c:order val="6"/>
          <c:tx>
            <c:strRef>
              <c:f>Sheet1!$M$21</c:f>
              <c:strCache>
                <c:ptCount val="1"/>
                <c:pt idx="0">
                  <c:v>成本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Sheet1!$N$21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7"/>
          <c:order val="7"/>
          <c:tx>
            <c:strRef>
              <c:f>Sheet1!$M$22</c:f>
              <c:strCache>
                <c:ptCount val="1"/>
                <c:pt idx="0">
                  <c:v>采购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1406283440"/>
        <c:axId val="-1406271472"/>
      </c:barChart>
      <c:catAx>
        <c:axId val="-1406283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406271472"/>
        <c:crosses val="autoZero"/>
        <c:auto val="1"/>
        <c:lblAlgn val="ctr"/>
        <c:lblOffset val="100"/>
        <c:tickMarkSkip val="1"/>
        <c:noMultiLvlLbl val="0"/>
      </c:catAx>
      <c:valAx>
        <c:axId val="-1406271472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40628344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2357673325989578"/>
          <c:y val="0.13320976330303644"/>
          <c:w val="0.16931303086219768"/>
          <c:h val="0.7820701156682191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操作问题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1406269296"/>
        <c:axId val="-1406268752"/>
      </c:barChart>
      <c:catAx>
        <c:axId val="-1406269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406268752"/>
        <c:crosses val="autoZero"/>
        <c:auto val="1"/>
        <c:lblAlgn val="ctr"/>
        <c:lblOffset val="100"/>
        <c:tickMarkSkip val="1"/>
        <c:noMultiLvlLbl val="0"/>
      </c:catAx>
      <c:valAx>
        <c:axId val="-1406268752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406269296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907477944982374"/>
          <c:y val="0.24260620722062406"/>
          <c:w val="0.20859589493759323"/>
          <c:h val="0.6245827418083632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D8FB51-738F-4518-AEBF-ED6AB15DC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25</TotalTime>
  <Pages>1</Pages>
  <Words>434</Words>
  <Characters>2480</Characters>
  <Application>Microsoft Office Word</Application>
  <DocSecurity>0</DocSecurity>
  <Lines>20</Lines>
  <Paragraphs>5</Paragraphs>
  <ScaleCrop>false</ScaleCrop>
  <Company>Sky123.Org</Company>
  <LinksUpToDate>false</LinksUpToDate>
  <CharactersWithSpaces>2909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104</cp:revision>
  <cp:lastPrinted>2015-12-25T02:28:00Z</cp:lastPrinted>
  <dcterms:created xsi:type="dcterms:W3CDTF">2015-05-27T07:59:00Z</dcterms:created>
  <dcterms:modified xsi:type="dcterms:W3CDTF">2017-10-18T07:11:00Z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