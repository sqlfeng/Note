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6839FE">
      <w:pPr>
        <w:spacing w:after="600"/>
        <w:jc w:val="center"/>
        <w:rPr>
          <w:sz w:val="52"/>
          <w:szCs w:val="52"/>
          <w:u w:val="single"/>
        </w:rPr>
      </w:pPr>
      <w:r w:rsidRPr="006839FE">
        <w:rPr>
          <w:rFonts w:hint="eastAsia"/>
          <w:sz w:val="52"/>
          <w:szCs w:val="52"/>
          <w:u w:val="single"/>
        </w:rPr>
        <w:t>上海冠龙阀门机械有限公司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F401A5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proofErr w:type="gramStart"/>
      <w:r>
        <w:rPr>
          <w:rFonts w:eastAsia="隶书" w:hint="eastAsia"/>
          <w:sz w:val="24"/>
        </w:rPr>
        <w:t>鼎捷软件</w:t>
      </w:r>
      <w:proofErr w:type="gramEnd"/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 w:rsidR="00121672">
                <w:rPr>
                  <w:noProof/>
                </w:rPr>
                <w:t>3</w:t>
              </w:r>
            </w:fldSimple>
          </w:hyperlink>
        </w:p>
        <w:p w:rsidR="00087606" w:rsidRDefault="00DC2F7D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121672">
                <w:rPr>
                  <w:noProof/>
                </w:rPr>
                <w:t>4</w:t>
              </w:r>
            </w:fldSimple>
          </w:hyperlink>
        </w:p>
        <w:p w:rsidR="00087606" w:rsidRDefault="00DC2F7D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121672">
                <w:rPr>
                  <w:noProof/>
                </w:rPr>
                <w:t>5</w:t>
              </w:r>
            </w:fldSimple>
          </w:hyperlink>
        </w:p>
        <w:p w:rsidR="00087606" w:rsidRDefault="00DC2F7D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121672">
                <w:rPr>
                  <w:noProof/>
                </w:rPr>
                <w:t>6</w:t>
              </w:r>
            </w:fldSimple>
          </w:hyperlink>
        </w:p>
        <w:p w:rsidR="00087606" w:rsidRDefault="00DC2F7D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121672">
                <w:rPr>
                  <w:noProof/>
                </w:rPr>
                <w:t>7</w:t>
              </w:r>
            </w:fldSimple>
          </w:hyperlink>
        </w:p>
        <w:p w:rsidR="00087606" w:rsidRDefault="00DC2F7D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121672">
                <w:rPr>
                  <w:noProof/>
                </w:rPr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DC2F7D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</w:t>
      </w:r>
      <w:proofErr w:type="gramStart"/>
      <w:r>
        <w:rPr>
          <w:rFonts w:ascii="Helvetica" w:hAnsi="Helvetica" w:cs="宋体"/>
          <w:color w:val="000000"/>
          <w:kern w:val="0"/>
          <w:szCs w:val="21"/>
        </w:rPr>
        <w:t>对鼎捷</w:t>
      </w:r>
      <w:proofErr w:type="gramEnd"/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</w:t>
      </w:r>
      <w:proofErr w:type="gramStart"/>
      <w:r>
        <w:rPr>
          <w:rFonts w:ascii="Helvetica" w:hAnsi="Helvetica" w:cs="宋体"/>
          <w:color w:val="000000"/>
          <w:kern w:val="0"/>
          <w:szCs w:val="21"/>
        </w:rPr>
        <w:t>服中心</w:t>
      </w:r>
      <w:proofErr w:type="gramEnd"/>
      <w:r>
        <w:rPr>
          <w:rFonts w:ascii="Helvetica" w:hAnsi="Helvetica" w:cs="宋体"/>
          <w:color w:val="000000"/>
          <w:kern w:val="0"/>
          <w:szCs w:val="21"/>
        </w:rPr>
        <w:t>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DC2F7D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5E4085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5E4085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B849A2" wp14:editId="65E6E227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9B2CE2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9B2CE2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72813B" wp14:editId="49145D1B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9B2CE2">
        <w:trPr>
          <w:trHeight w:val="3402"/>
        </w:trPr>
        <w:tc>
          <w:tcPr>
            <w:tcW w:w="8522" w:type="dxa"/>
          </w:tcPr>
          <w:p w:rsidR="00087606" w:rsidRDefault="009B2CE2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DD283" wp14:editId="673B0E61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roofErr w:type="gramStart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  <w:proofErr w:type="gramEnd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疑似死进程</w:t>
            </w:r>
            <w:proofErr w:type="gramEnd"/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4F06A3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8233892" wp14:editId="17BFA621">
                  <wp:extent cx="5168900" cy="19484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792" cy="195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4F06A3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EE1F06" wp14:editId="4B8A845A">
                  <wp:extent cx="4521200" cy="17808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040" cy="179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表空间</w:t>
            </w:r>
            <w:proofErr w:type="gramEnd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使用状况</w:t>
            </w:r>
          </w:p>
        </w:tc>
        <w:tc>
          <w:tcPr>
            <w:tcW w:w="844" w:type="dxa"/>
            <w:vAlign w:val="center"/>
          </w:tcPr>
          <w:p w:rsidR="00087606" w:rsidRDefault="001E777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 w:rsidRPr="001E777E"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1E777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</w:t>
            </w:r>
            <w:bookmarkStart w:id="10" w:name="_GoBack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A555E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1CDE58" wp14:editId="2DA43E21">
                  <wp:extent cx="4870450" cy="226928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680" cy="227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telent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4F06A3" w:rsidRDefault="00CF743E" w:rsidP="004F06A3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4" w:name="_Toc353799811"/>
      <w:bookmarkStart w:id="15" w:name="_Toc353873525"/>
      <w:bookmarkStart w:id="16" w:name="_Toc8962"/>
    </w:p>
    <w:p w:rsidR="00087606" w:rsidRDefault="00DC2F7D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proofErr w:type="gramStart"/>
      <w:r w:rsidR="005E4085">
        <w:rPr>
          <w:rFonts w:ascii="微软雅黑" w:eastAsia="微软雅黑" w:hAnsi="微软雅黑" w:cs="Times New Roman" w:hint="eastAsia"/>
          <w:color w:val="auto"/>
        </w:rPr>
        <w:t>濮芳莲</w:t>
      </w:r>
      <w:proofErr w:type="gramEnd"/>
      <w:r>
        <w:rPr>
          <w:rFonts w:ascii="微软雅黑" w:eastAsia="微软雅黑" w:hAnsi="微软雅黑" w:cs="Times New Roman"/>
          <w:color w:val="auto"/>
        </w:rPr>
        <w:t xml:space="preserve"> 电话: 025-68</w:t>
      </w:r>
      <w:r w:rsidR="00FE6B73">
        <w:rPr>
          <w:rFonts w:ascii="微软雅黑" w:eastAsia="微软雅黑" w:hAnsi="微软雅黑" w:cs="Times New Roman"/>
          <w:color w:val="auto"/>
        </w:rPr>
        <w:t>03</w:t>
      </w:r>
      <w:r>
        <w:rPr>
          <w:rFonts w:ascii="微软雅黑" w:eastAsia="微软雅黑" w:hAnsi="微软雅黑" w:cs="Times New Roman" w:hint="eastAsia"/>
          <w:color w:val="auto"/>
        </w:rPr>
        <w:t>6</w:t>
      </w:r>
      <w:r w:rsidR="00FE6B73">
        <w:rPr>
          <w:rFonts w:ascii="微软雅黑" w:eastAsia="微软雅黑" w:hAnsi="微软雅黑" w:cs="Times New Roman" w:hint="eastAsia"/>
          <w:color w:val="auto"/>
        </w:rPr>
        <w:t>14</w:t>
      </w:r>
      <w:r>
        <w:rPr>
          <w:rFonts w:ascii="微软雅黑" w:eastAsia="微软雅黑" w:hAnsi="微软雅黑" w:cs="Times New Roman" w:hint="eastAsia"/>
          <w:color w:val="auto"/>
        </w:rPr>
        <w:t>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="00FE6B73"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="00FE6B73"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="00FE6B73"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proofErr w:type="gramStart"/>
      <w:r>
        <w:rPr>
          <w:rStyle w:val="a9"/>
          <w:rFonts w:ascii="微软雅黑" w:eastAsia="微软雅黑" w:hAnsi="微软雅黑" w:cs="Times New Roman" w:hint="eastAsia"/>
        </w:rPr>
        <w:t>om</w:t>
      </w:r>
      <w:proofErr w:type="gramEnd"/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proofErr w:type="gramStart"/>
      <w:r>
        <w:rPr>
          <w:rStyle w:val="a9"/>
          <w:rFonts w:ascii="微软雅黑" w:eastAsia="微软雅黑" w:hAnsi="微软雅黑" w:cs="Times New Roman" w:hint="eastAsia"/>
        </w:rPr>
        <w:t>om</w:t>
      </w:r>
      <w:proofErr w:type="gramEnd"/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F7D" w:rsidRDefault="00DC2F7D">
      <w:r>
        <w:separator/>
      </w:r>
    </w:p>
  </w:endnote>
  <w:endnote w:type="continuationSeparator" w:id="0">
    <w:p w:rsidR="00DC2F7D" w:rsidRDefault="00DC2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121672" w:rsidRPr="00121672">
            <w:rPr>
              <w:rFonts w:asciiTheme="majorHAnsi" w:hAnsiTheme="majorHAnsi"/>
              <w:b/>
              <w:noProof/>
              <w:lang w:val="zh-CN"/>
            </w:rPr>
            <w:t>10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F7D" w:rsidRDefault="00DC2F7D">
      <w:r>
        <w:separator/>
      </w:r>
    </w:p>
  </w:footnote>
  <w:footnote w:type="continuationSeparator" w:id="0">
    <w:p w:rsidR="00DC2F7D" w:rsidRDefault="00DC2F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BF2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1672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15F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E777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C6F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06A3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4085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39FE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3E3"/>
    <w:rsid w:val="009A1D70"/>
    <w:rsid w:val="009A1F10"/>
    <w:rsid w:val="009B0C8F"/>
    <w:rsid w:val="009B2CE2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55EE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1D9"/>
    <w:rsid w:val="00BC734D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976AA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2F7D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01A5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0FE6B73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0.84</c:v>
                </c:pt>
                <c:pt idx="1">
                  <c:v>0.63890000000000002</c:v>
                </c:pt>
                <c:pt idx="2">
                  <c:v>0.83329999999999993</c:v>
                </c:pt>
                <c:pt idx="3">
                  <c:v>0.91299999999999992</c:v>
                </c:pt>
                <c:pt idx="4">
                  <c:v>0.83779999999999999</c:v>
                </c:pt>
                <c:pt idx="5">
                  <c:v>0.92590000000000006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0.96</c:v>
                </c:pt>
                <c:pt idx="1">
                  <c:v>0.97219999999999995</c:v>
                </c:pt>
                <c:pt idx="2">
                  <c:v>1</c:v>
                </c:pt>
                <c:pt idx="3">
                  <c:v>0.97829999999999995</c:v>
                </c:pt>
                <c:pt idx="4">
                  <c:v>0.97299999999999998</c:v>
                </c:pt>
                <c:pt idx="5">
                  <c:v>0.96299999999999997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443623536"/>
        <c:axId val="-443633872"/>
      </c:lineChart>
      <c:catAx>
        <c:axId val="-44362353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797745810619826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3633872"/>
        <c:crosses val="autoZero"/>
        <c:auto val="1"/>
        <c:lblAlgn val="ctr"/>
        <c:lblOffset val="100"/>
        <c:tickMarkSkip val="1"/>
        <c:noMultiLvlLbl val="0"/>
      </c:catAx>
      <c:valAx>
        <c:axId val="-44363387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3623536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30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50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Sheet1!$M$24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Sheet1!$N$24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0"/>
          <c:order val="10"/>
          <c:tx>
            <c:strRef>
              <c:f>Sheet1!$M$25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Sheet1!$N$25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1"/>
          <c:order val="11"/>
          <c:tx>
            <c:strRef>
              <c:f>Sheet1!$M$26</c:f>
              <c:strCache>
                <c:ptCount val="1"/>
                <c:pt idx="0">
                  <c:v>多角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Sheet1!$N$26</c:f>
              <c:numCache>
                <c:formatCode>General</c:formatCode>
                <c:ptCount val="1"/>
                <c:pt idx="0">
                  <c:v>15</c:v>
                </c:pt>
              </c:numCache>
            </c:numRef>
          </c:val>
        </c:ser>
        <c:ser>
          <c:idx val="12"/>
          <c:order val="12"/>
          <c:tx>
            <c:strRef>
              <c:f>Sheet1!$M$27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Sheet1!$N$27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13"/>
          <c:order val="13"/>
          <c:tx>
            <c:strRef>
              <c:f>Sheet1!$M$28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Sheet1!$N$28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443629520"/>
        <c:axId val="-443613744"/>
      </c:barChart>
      <c:catAx>
        <c:axId val="-443629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3613744"/>
        <c:crosses val="autoZero"/>
        <c:auto val="1"/>
        <c:lblAlgn val="ctr"/>
        <c:lblOffset val="100"/>
        <c:tickMarkSkip val="1"/>
        <c:noMultiLvlLbl val="0"/>
      </c:catAx>
      <c:valAx>
        <c:axId val="-44361374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36295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00636102163126"/>
          <c:y val="1.823245619259771E-2"/>
          <c:w val="0.13592006723667591"/>
          <c:h val="0.97119087043015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80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34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产品BUG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8"/>
          <c:order val="8"/>
          <c:tx>
            <c:strRef>
              <c:f>Sheet1!$L$36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Sheet1!$L$37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0"/>
          <c:order val="10"/>
          <c:tx>
            <c:strRef>
              <c:f>Sheet1!$L$38</c:f>
              <c:strCache>
                <c:ptCount val="1"/>
                <c:pt idx="0">
                  <c:v>集成问题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Sheet1!$M$38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1"/>
          <c:order val="11"/>
          <c:tx>
            <c:strRef>
              <c:f>Sheet1!$L$39</c:f>
              <c:strCache>
                <c:ptCount val="1"/>
                <c:pt idx="0">
                  <c:v>现场支持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443631696"/>
        <c:axId val="-443630064"/>
      </c:barChart>
      <c:catAx>
        <c:axId val="-443631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3630064"/>
        <c:crosses val="autoZero"/>
        <c:auto val="1"/>
        <c:lblAlgn val="ctr"/>
        <c:lblOffset val="100"/>
        <c:tickMarkSkip val="1"/>
        <c:noMultiLvlLbl val="0"/>
      </c:catAx>
      <c:valAx>
        <c:axId val="-44363006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363169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181177892331799"/>
          <c:y val="4.0573961273708714E-2"/>
          <c:w val="0.20859589493759323"/>
          <c:h val="0.946847422374090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D6D5E3-6DCA-4C9E-80ED-17ECDBDD7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36</TotalTime>
  <Pages>10</Pages>
  <Words>434</Words>
  <Characters>2480</Characters>
  <Application>Microsoft Office Word</Application>
  <DocSecurity>0</DocSecurity>
  <Lines>20</Lines>
  <Paragraphs>5</Paragraphs>
  <ScaleCrop>false</ScaleCrop>
  <Company>Sky123.Org</Company>
  <LinksUpToDate>false</LinksUpToDate>
  <CharactersWithSpaces>2909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110</cp:revision>
  <cp:lastPrinted>2017-10-23T06:46:00Z</cp:lastPrinted>
  <dcterms:created xsi:type="dcterms:W3CDTF">2015-05-27T07:59:00Z</dcterms:created>
  <dcterms:modified xsi:type="dcterms:W3CDTF">2017-10-23T06:55:00Z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